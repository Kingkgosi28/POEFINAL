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DAC3D" w14:textId="7D878084"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04756805" w14:textId="6A58EF23" w:rsidR="00C6554A" w:rsidRPr="000F3950" w:rsidRDefault="00BE1BFB" w:rsidP="00C6554A">
      <w:pPr>
        <w:pStyle w:val="Title"/>
        <w:rPr>
          <w:color w:val="FF0000"/>
        </w:rPr>
      </w:pPr>
      <w:r w:rsidRPr="000F3950">
        <w:rPr>
          <w:color w:val="FF0000"/>
        </w:rPr>
        <w:t>PROG USER MANUAL</w:t>
      </w:r>
    </w:p>
    <w:p w14:paraId="6B9889D8" w14:textId="77777777" w:rsidR="000F3950" w:rsidRPr="000F3950" w:rsidRDefault="000F3950" w:rsidP="00C6554A">
      <w:pPr>
        <w:pStyle w:val="ContactInfo"/>
        <w:rPr>
          <w:rFonts w:ascii="Cooper Black" w:hAnsi="Cooper Black"/>
        </w:rPr>
      </w:pPr>
      <w:r w:rsidRPr="000F3950">
        <w:rPr>
          <w:rFonts w:ascii="Cooper Black" w:hAnsi="Cooper Black"/>
        </w:rPr>
        <w:t>Kgosi Olifant</w:t>
      </w:r>
    </w:p>
    <w:p w14:paraId="3520111E" w14:textId="5B509B25" w:rsidR="00C6554A" w:rsidRDefault="000F3950" w:rsidP="00C6554A">
      <w:pPr>
        <w:pStyle w:val="ContactInfo"/>
      </w:pPr>
      <w:r w:rsidRPr="000F3950">
        <w:rPr>
          <w:rFonts w:ascii="Cooper Black" w:hAnsi="Cooper Black"/>
        </w:rPr>
        <w:t>ST10384317</w:t>
      </w:r>
      <w:r w:rsidR="00C6554A">
        <w:br w:type="page"/>
      </w:r>
    </w:p>
    <w:p w14:paraId="4930F8F3" w14:textId="4C9616C8" w:rsidR="00D734A0" w:rsidRPr="000F3950" w:rsidRDefault="00BE1BFB" w:rsidP="00BE1BFB">
      <w:pPr>
        <w:pStyle w:val="Heading1"/>
        <w:rPr>
          <w:color w:val="FF0000"/>
        </w:rPr>
      </w:pPr>
      <w:r w:rsidRPr="000F3950">
        <w:rPr>
          <w:color w:val="FF0000"/>
        </w:rPr>
        <w:lastRenderedPageBreak/>
        <w:t>Home Window</w:t>
      </w:r>
    </w:p>
    <w:p w14:paraId="2D1DBEC3" w14:textId="51CDE49D" w:rsidR="00BE1BFB" w:rsidRDefault="00BE1BFB" w:rsidP="00BE1BFB">
      <w:r>
        <w:t xml:space="preserve">When the user Launches the </w:t>
      </w:r>
      <w:r>
        <w:rPr>
          <w:noProof/>
        </w:rPr>
        <w:drawing>
          <wp:anchor distT="0" distB="0" distL="114300" distR="114300" simplePos="0" relativeHeight="251658240" behindDoc="0" locked="0" layoutInCell="1" allowOverlap="1" wp14:anchorId="1645120D" wp14:editId="25E156E9">
            <wp:simplePos x="0" y="0"/>
            <wp:positionH relativeFrom="column">
              <wp:posOffset>1905</wp:posOffset>
            </wp:positionH>
            <wp:positionV relativeFrom="paragraph">
              <wp:posOffset>220980</wp:posOffset>
            </wp:positionV>
            <wp:extent cx="5486400" cy="2783205"/>
            <wp:effectExtent l="0" t="0" r="0" b="0"/>
            <wp:wrapSquare wrapText="bothSides"/>
            <wp:docPr id="321822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2783205"/>
                    </a:xfrm>
                    <a:prstGeom prst="rect">
                      <a:avLst/>
                    </a:prstGeom>
                    <a:noFill/>
                    <a:ln>
                      <a:noFill/>
                    </a:ln>
                  </pic:spPr>
                </pic:pic>
              </a:graphicData>
            </a:graphic>
          </wp:anchor>
        </w:drawing>
      </w:r>
      <w:r>
        <w:t>application, they are greeted to the main window.</w:t>
      </w:r>
    </w:p>
    <w:p w14:paraId="6EA276DC" w14:textId="77777777" w:rsidR="00BE1BFB" w:rsidRPr="000F3950" w:rsidRDefault="00BE1BFB" w:rsidP="00BE1BFB">
      <w:pPr>
        <w:pStyle w:val="Heading1"/>
        <w:rPr>
          <w:color w:val="FF0000"/>
        </w:rPr>
      </w:pPr>
      <w:r w:rsidRPr="000F3950">
        <w:rPr>
          <w:color w:val="FF0000"/>
        </w:rPr>
        <w:t>Add Recipe Button</w:t>
      </w:r>
    </w:p>
    <w:p w14:paraId="18980E84" w14:textId="62411BCC" w:rsidR="00BE1BFB" w:rsidRDefault="00BE1BFB" w:rsidP="00BE1BFB">
      <w:r>
        <w:t>With nothing to display the user is given all these options. To start the user must click the Add Recipe button on the left side of the page.</w:t>
      </w:r>
    </w:p>
    <w:p w14:paraId="7DC603E1" w14:textId="69A9DACE" w:rsidR="00BE1BFB" w:rsidRDefault="00BE1BFB" w:rsidP="00BE1BFB">
      <w:r>
        <w:rPr>
          <w:noProof/>
        </w:rPr>
        <w:drawing>
          <wp:inline distT="0" distB="0" distL="0" distR="0" wp14:anchorId="217602EE" wp14:editId="323B3EB4">
            <wp:extent cx="5486400" cy="2783205"/>
            <wp:effectExtent l="0" t="0" r="0" b="0"/>
            <wp:docPr id="696277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2783205"/>
                    </a:xfrm>
                    <a:prstGeom prst="rect">
                      <a:avLst/>
                    </a:prstGeom>
                    <a:noFill/>
                    <a:ln>
                      <a:noFill/>
                    </a:ln>
                  </pic:spPr>
                </pic:pic>
              </a:graphicData>
            </a:graphic>
          </wp:inline>
        </w:drawing>
      </w:r>
    </w:p>
    <w:p w14:paraId="343C05BA" w14:textId="77777777" w:rsidR="00BE1BFB" w:rsidRDefault="00BE1BFB">
      <w:r>
        <w:br w:type="page"/>
      </w:r>
    </w:p>
    <w:p w14:paraId="432E7E23" w14:textId="3B8AF43A" w:rsidR="00BE1BFB" w:rsidRDefault="00BE1BFB" w:rsidP="00BE1BFB">
      <w:r>
        <w:lastRenderedPageBreak/>
        <w:t>Next the user needs to add the following, Recipe Name, Ingredient Name, Quantity, Unit of Measurement, food Groups and Steps. Also, the Quantity and Calories only accepts numbers while the rest accepts everything.</w:t>
      </w:r>
    </w:p>
    <w:p w14:paraId="05FEBADB" w14:textId="19A2F758" w:rsidR="00BE1BFB" w:rsidRDefault="00BE1BFB" w:rsidP="00BE1BFB">
      <w:r>
        <w:rPr>
          <w:noProof/>
        </w:rPr>
        <w:drawing>
          <wp:inline distT="0" distB="0" distL="0" distR="0" wp14:anchorId="313062CE" wp14:editId="71F330C5">
            <wp:extent cx="5478145" cy="2878455"/>
            <wp:effectExtent l="0" t="0" r="8255" b="0"/>
            <wp:docPr id="542013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145" cy="2878455"/>
                    </a:xfrm>
                    <a:prstGeom prst="rect">
                      <a:avLst/>
                    </a:prstGeom>
                    <a:noFill/>
                    <a:ln>
                      <a:noFill/>
                    </a:ln>
                  </pic:spPr>
                </pic:pic>
              </a:graphicData>
            </a:graphic>
          </wp:inline>
        </w:drawing>
      </w:r>
    </w:p>
    <w:p w14:paraId="08FBA542" w14:textId="50C9C29D" w:rsidR="00BE1BFB" w:rsidRDefault="00BE1BFB" w:rsidP="00BE1BFB">
      <w:r>
        <w:t>When the user clicks Confirm Recipe, they are brought back to the Home page with the Recipes they added to the list box.</w:t>
      </w:r>
    </w:p>
    <w:p w14:paraId="489ED463" w14:textId="4B827FF3" w:rsidR="00BE1BFB" w:rsidRDefault="00BE1BFB" w:rsidP="00BE1BFB">
      <w:r>
        <w:rPr>
          <w:noProof/>
        </w:rPr>
        <w:drawing>
          <wp:inline distT="0" distB="0" distL="0" distR="0" wp14:anchorId="47A8A6CD" wp14:editId="7DC977FB">
            <wp:extent cx="5478145" cy="3697605"/>
            <wp:effectExtent l="0" t="0" r="8255" b="0"/>
            <wp:docPr id="5097970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8145" cy="3697605"/>
                    </a:xfrm>
                    <a:prstGeom prst="rect">
                      <a:avLst/>
                    </a:prstGeom>
                    <a:noFill/>
                    <a:ln>
                      <a:noFill/>
                    </a:ln>
                  </pic:spPr>
                </pic:pic>
              </a:graphicData>
            </a:graphic>
          </wp:inline>
        </w:drawing>
      </w:r>
    </w:p>
    <w:p w14:paraId="3180B674" w14:textId="45E2DA13" w:rsidR="00BE1BFB" w:rsidRPr="000F3950" w:rsidRDefault="00BE1BFB" w:rsidP="00BE1BFB">
      <w:pPr>
        <w:pStyle w:val="Heading1"/>
        <w:rPr>
          <w:color w:val="FF0000"/>
        </w:rPr>
      </w:pPr>
      <w:r w:rsidRPr="000F3950">
        <w:rPr>
          <w:color w:val="FF0000"/>
        </w:rPr>
        <w:lastRenderedPageBreak/>
        <w:t>Display All</w:t>
      </w:r>
    </w:p>
    <w:p w14:paraId="4183BF49" w14:textId="58335581" w:rsidR="00BE1BFB" w:rsidRDefault="00BE1BFB" w:rsidP="00BE1BFB">
      <w:r>
        <w:t>The above picture is basically what will happen when clicking the display all recipe button.</w:t>
      </w:r>
    </w:p>
    <w:p w14:paraId="524769AF" w14:textId="16671127" w:rsidR="00BE1BFB" w:rsidRPr="000F3950" w:rsidRDefault="00BE1BFB" w:rsidP="00BE1BFB">
      <w:pPr>
        <w:pStyle w:val="Heading1"/>
        <w:rPr>
          <w:color w:val="FF0000"/>
        </w:rPr>
      </w:pPr>
      <w:r w:rsidRPr="000F3950">
        <w:rPr>
          <w:color w:val="FF0000"/>
        </w:rPr>
        <w:t>Display Specific</w:t>
      </w:r>
    </w:p>
    <w:p w14:paraId="0F1D0232" w14:textId="28D4A1EC" w:rsidR="00BE1BFB" w:rsidRDefault="00BE1BFB" w:rsidP="00BE1BFB">
      <w:r>
        <w:t>If the user has multiple recipes, they can click this button and can search for any recipe with that name.</w:t>
      </w:r>
    </w:p>
    <w:p w14:paraId="6C6A4D85" w14:textId="24CC64DC" w:rsidR="00BE1BFB" w:rsidRDefault="00BE1BFB" w:rsidP="00BE1BFB">
      <w:r>
        <w:rPr>
          <w:noProof/>
        </w:rPr>
        <w:drawing>
          <wp:inline distT="0" distB="0" distL="0" distR="0" wp14:anchorId="11648636" wp14:editId="27338030">
            <wp:extent cx="5478145" cy="2989580"/>
            <wp:effectExtent l="0" t="0" r="8255" b="1270"/>
            <wp:docPr id="7549001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145" cy="2989580"/>
                    </a:xfrm>
                    <a:prstGeom prst="rect">
                      <a:avLst/>
                    </a:prstGeom>
                    <a:noFill/>
                    <a:ln>
                      <a:noFill/>
                    </a:ln>
                  </pic:spPr>
                </pic:pic>
              </a:graphicData>
            </a:graphic>
          </wp:inline>
        </w:drawing>
      </w:r>
    </w:p>
    <w:p w14:paraId="48A6AADB" w14:textId="319720D0" w:rsidR="00BE1BFB" w:rsidRDefault="00BE1BFB" w:rsidP="00BE1BFB">
      <w:r>
        <w:rPr>
          <w:noProof/>
        </w:rPr>
        <w:drawing>
          <wp:inline distT="0" distB="0" distL="0" distR="0" wp14:anchorId="41B98ADB" wp14:editId="51291F00">
            <wp:extent cx="5478145" cy="2878455"/>
            <wp:effectExtent l="0" t="0" r="8255" b="0"/>
            <wp:docPr id="21041707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2878455"/>
                    </a:xfrm>
                    <a:prstGeom prst="rect">
                      <a:avLst/>
                    </a:prstGeom>
                    <a:noFill/>
                    <a:ln>
                      <a:noFill/>
                    </a:ln>
                  </pic:spPr>
                </pic:pic>
              </a:graphicData>
            </a:graphic>
          </wp:inline>
        </w:drawing>
      </w:r>
    </w:p>
    <w:p w14:paraId="3A5DFF03" w14:textId="77777777" w:rsidR="00BE1BFB" w:rsidRDefault="00BE1BFB" w:rsidP="00BE1BFB">
      <w:r>
        <w:lastRenderedPageBreak/>
        <w:t>And when the recipe is found they are shown that specific recipe/recipes.</w:t>
      </w:r>
    </w:p>
    <w:p w14:paraId="61C1D8E3" w14:textId="61B87F01" w:rsidR="00BE1BFB" w:rsidRDefault="00BE1BFB" w:rsidP="00BE1BFB">
      <w:r>
        <w:rPr>
          <w:noProof/>
        </w:rPr>
        <w:drawing>
          <wp:inline distT="0" distB="0" distL="0" distR="0" wp14:anchorId="2F67E5CA" wp14:editId="1256CE42">
            <wp:extent cx="5478145" cy="3133090"/>
            <wp:effectExtent l="0" t="0" r="8255" b="0"/>
            <wp:docPr id="1128829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8145" cy="3133090"/>
                    </a:xfrm>
                    <a:prstGeom prst="rect">
                      <a:avLst/>
                    </a:prstGeom>
                    <a:noFill/>
                    <a:ln>
                      <a:noFill/>
                    </a:ln>
                  </pic:spPr>
                </pic:pic>
              </a:graphicData>
            </a:graphic>
          </wp:inline>
        </w:drawing>
      </w:r>
      <w:r>
        <w:t xml:space="preserve"> </w:t>
      </w:r>
    </w:p>
    <w:p w14:paraId="2E8D1981" w14:textId="77777777" w:rsidR="00F011ED" w:rsidRDefault="00F011ED">
      <w:pPr>
        <w:rPr>
          <w:rFonts w:asciiTheme="majorHAnsi" w:eastAsiaTheme="majorEastAsia" w:hAnsiTheme="majorHAnsi" w:cstheme="majorBidi"/>
          <w:color w:val="007789" w:themeColor="accent1" w:themeShade="BF"/>
          <w:sz w:val="32"/>
        </w:rPr>
      </w:pPr>
      <w:r>
        <w:br w:type="page"/>
      </w:r>
    </w:p>
    <w:p w14:paraId="56B40CEC" w14:textId="10ABEC18" w:rsidR="00BE1BFB" w:rsidRPr="000F3950" w:rsidRDefault="00BE1BFB" w:rsidP="00BE1BFB">
      <w:pPr>
        <w:pStyle w:val="Heading1"/>
        <w:rPr>
          <w:color w:val="FF0000"/>
        </w:rPr>
      </w:pPr>
      <w:r w:rsidRPr="000F3950">
        <w:rPr>
          <w:color w:val="FF0000"/>
        </w:rPr>
        <w:lastRenderedPageBreak/>
        <w:t>Scaling</w:t>
      </w:r>
    </w:p>
    <w:p w14:paraId="1A7472E1" w14:textId="1D545495" w:rsidR="00F011ED" w:rsidRDefault="00BE1BFB" w:rsidP="00BE1BFB">
      <w:r>
        <w:t xml:space="preserve">What if the user wants to increase the values of the quantity and </w:t>
      </w:r>
      <w:r w:rsidR="00F011ED">
        <w:t>Calories, well then, they just need to click onto “Scale a Recipe” button. Where they are given 3 options (0.5 half, 2 double, 3 triple). They first need to select which recipe they want to scale up or down.</w:t>
      </w:r>
    </w:p>
    <w:p w14:paraId="64CE3C88" w14:textId="23B4CDE3" w:rsidR="00F011ED" w:rsidRDefault="00F011ED" w:rsidP="00BE1BFB">
      <w:r>
        <w:rPr>
          <w:noProof/>
        </w:rPr>
        <w:drawing>
          <wp:inline distT="0" distB="0" distL="0" distR="0" wp14:anchorId="32AAA063" wp14:editId="00C14A94">
            <wp:extent cx="5478145" cy="3625850"/>
            <wp:effectExtent l="0" t="0" r="8255" b="0"/>
            <wp:docPr id="1910073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8145" cy="3625850"/>
                    </a:xfrm>
                    <a:prstGeom prst="rect">
                      <a:avLst/>
                    </a:prstGeom>
                    <a:noFill/>
                    <a:ln>
                      <a:noFill/>
                    </a:ln>
                  </pic:spPr>
                </pic:pic>
              </a:graphicData>
            </a:graphic>
          </wp:inline>
        </w:drawing>
      </w:r>
      <w:r>
        <w:rPr>
          <w:noProof/>
        </w:rPr>
        <w:drawing>
          <wp:inline distT="0" distB="0" distL="0" distR="0" wp14:anchorId="4BABE240" wp14:editId="7C35C305">
            <wp:extent cx="5478145" cy="1359535"/>
            <wp:effectExtent l="0" t="0" r="8255" b="0"/>
            <wp:docPr id="4374585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1359535"/>
                    </a:xfrm>
                    <a:prstGeom prst="rect">
                      <a:avLst/>
                    </a:prstGeom>
                    <a:noFill/>
                    <a:ln>
                      <a:noFill/>
                    </a:ln>
                  </pic:spPr>
                </pic:pic>
              </a:graphicData>
            </a:graphic>
          </wp:inline>
        </w:drawing>
      </w:r>
      <w:r>
        <w:rPr>
          <w:noProof/>
        </w:rPr>
        <w:drawing>
          <wp:inline distT="0" distB="0" distL="0" distR="0" wp14:anchorId="7D0A6A79" wp14:editId="38D71382">
            <wp:extent cx="5478145" cy="1359535"/>
            <wp:effectExtent l="0" t="0" r="8255" b="0"/>
            <wp:docPr id="17550740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1359535"/>
                    </a:xfrm>
                    <a:prstGeom prst="rect">
                      <a:avLst/>
                    </a:prstGeom>
                    <a:noFill/>
                    <a:ln>
                      <a:noFill/>
                    </a:ln>
                  </pic:spPr>
                </pic:pic>
              </a:graphicData>
            </a:graphic>
          </wp:inline>
        </w:drawing>
      </w:r>
    </w:p>
    <w:p w14:paraId="5CF0FA07" w14:textId="15B1C45D" w:rsidR="00F011ED" w:rsidRDefault="00F011ED" w:rsidP="00BE1BFB">
      <w:r>
        <w:br w:type="page"/>
      </w:r>
      <w:r>
        <w:rPr>
          <w:noProof/>
        </w:rPr>
        <w:lastRenderedPageBreak/>
        <w:drawing>
          <wp:inline distT="0" distB="0" distL="0" distR="0" wp14:anchorId="72C93C28" wp14:editId="4E2F1EE6">
            <wp:extent cx="5478145" cy="3625850"/>
            <wp:effectExtent l="0" t="0" r="8255" b="0"/>
            <wp:docPr id="3559897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8145" cy="3625850"/>
                    </a:xfrm>
                    <a:prstGeom prst="rect">
                      <a:avLst/>
                    </a:prstGeom>
                    <a:noFill/>
                    <a:ln>
                      <a:noFill/>
                    </a:ln>
                  </pic:spPr>
                </pic:pic>
              </a:graphicData>
            </a:graphic>
          </wp:inline>
        </w:drawing>
      </w:r>
    </w:p>
    <w:p w14:paraId="693A42A6" w14:textId="01095E60" w:rsidR="00F011ED" w:rsidRPr="000F3950" w:rsidRDefault="00F011ED" w:rsidP="00F011ED">
      <w:pPr>
        <w:pStyle w:val="Heading1"/>
        <w:rPr>
          <w:color w:val="FF0000"/>
        </w:rPr>
      </w:pPr>
      <w:r w:rsidRPr="000F3950">
        <w:rPr>
          <w:color w:val="FF0000"/>
        </w:rPr>
        <w:lastRenderedPageBreak/>
        <w:t>Reset</w:t>
      </w:r>
    </w:p>
    <w:p w14:paraId="5391D5EA" w14:textId="0C5F9283" w:rsidR="00F011ED" w:rsidRDefault="00F011ED" w:rsidP="00F011ED">
      <w:pPr>
        <w:rPr>
          <w:noProof/>
        </w:rPr>
      </w:pPr>
      <w:r>
        <w:rPr>
          <w:noProof/>
        </w:rPr>
        <w:drawing>
          <wp:anchor distT="0" distB="0" distL="114300" distR="114300" simplePos="0" relativeHeight="251659264" behindDoc="0" locked="0" layoutInCell="1" allowOverlap="1" wp14:anchorId="5790101F" wp14:editId="7111AD38">
            <wp:simplePos x="0" y="0"/>
            <wp:positionH relativeFrom="margin">
              <wp:align>right</wp:align>
            </wp:positionH>
            <wp:positionV relativeFrom="paragraph">
              <wp:posOffset>4098593</wp:posOffset>
            </wp:positionV>
            <wp:extent cx="5478145" cy="3625850"/>
            <wp:effectExtent l="0" t="0" r="8255" b="0"/>
            <wp:wrapSquare wrapText="bothSides"/>
            <wp:docPr id="9607269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8145" cy="3625850"/>
                    </a:xfrm>
                    <a:prstGeom prst="rect">
                      <a:avLst/>
                    </a:prstGeom>
                    <a:noFill/>
                    <a:ln>
                      <a:noFill/>
                    </a:ln>
                  </pic:spPr>
                </pic:pic>
              </a:graphicData>
            </a:graphic>
          </wp:anchor>
        </w:drawing>
      </w:r>
      <w:r>
        <w:t>If the user does not want to scale the recipe or made a mistake, they can always just press the Reset Recipe button. First, select the recipe they want to reset then press the button.</w:t>
      </w:r>
      <w:r w:rsidRPr="00F011ED">
        <w:rPr>
          <w:noProof/>
        </w:rPr>
        <w:t xml:space="preserve"> </w:t>
      </w:r>
      <w:r>
        <w:rPr>
          <w:noProof/>
        </w:rPr>
        <w:drawing>
          <wp:inline distT="0" distB="0" distL="0" distR="0" wp14:anchorId="57A7E232" wp14:editId="57158EBC">
            <wp:extent cx="5478145" cy="3625850"/>
            <wp:effectExtent l="0" t="0" r="8255" b="0"/>
            <wp:docPr id="14621381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8145" cy="3625850"/>
                    </a:xfrm>
                    <a:prstGeom prst="rect">
                      <a:avLst/>
                    </a:prstGeom>
                    <a:noFill/>
                    <a:ln>
                      <a:noFill/>
                    </a:ln>
                  </pic:spPr>
                </pic:pic>
              </a:graphicData>
            </a:graphic>
          </wp:inline>
        </w:drawing>
      </w:r>
    </w:p>
    <w:p w14:paraId="7BF2954E" w14:textId="1F15D06E" w:rsidR="00F011ED" w:rsidRPr="000F3950" w:rsidRDefault="00F011ED" w:rsidP="00F011ED">
      <w:pPr>
        <w:pStyle w:val="Heading1"/>
        <w:rPr>
          <w:noProof/>
          <w:color w:val="FF0000"/>
        </w:rPr>
      </w:pPr>
      <w:r w:rsidRPr="000F3950">
        <w:rPr>
          <w:noProof/>
          <w:color w:val="FF0000"/>
        </w:rPr>
        <w:lastRenderedPageBreak/>
        <w:t>Pie Chart</w:t>
      </w:r>
    </w:p>
    <w:p w14:paraId="7D78D0D0" w14:textId="68D335A1" w:rsidR="00F011ED" w:rsidRDefault="00F011ED" w:rsidP="00F011ED">
      <w:r>
        <w:t>If the user wants to know how many foods groups, they have on the menu instead of pressing Display all Recipes and counting how many. They can press the Pie Chart button which will bring them to the pie chart window.</w:t>
      </w:r>
    </w:p>
    <w:p w14:paraId="3E5177E4" w14:textId="0882C5DC" w:rsidR="00F011ED" w:rsidRDefault="00F011ED" w:rsidP="00F011ED">
      <w:r>
        <w:rPr>
          <w:noProof/>
        </w:rPr>
        <w:drawing>
          <wp:inline distT="0" distB="0" distL="0" distR="0" wp14:anchorId="7BC3B8D3" wp14:editId="0D476F3A">
            <wp:extent cx="5478145" cy="2878455"/>
            <wp:effectExtent l="0" t="0" r="8255" b="0"/>
            <wp:docPr id="1017035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145" cy="2878455"/>
                    </a:xfrm>
                    <a:prstGeom prst="rect">
                      <a:avLst/>
                    </a:prstGeom>
                    <a:noFill/>
                    <a:ln>
                      <a:noFill/>
                    </a:ln>
                  </pic:spPr>
                </pic:pic>
              </a:graphicData>
            </a:graphic>
          </wp:inline>
        </w:drawing>
      </w:r>
    </w:p>
    <w:p w14:paraId="6A3F2418" w14:textId="4A40A8B0" w:rsidR="00F011ED" w:rsidRDefault="00F011ED" w:rsidP="00F011ED">
      <w:r>
        <w:t>Press the home button to return to the Home Window.</w:t>
      </w:r>
    </w:p>
    <w:p w14:paraId="2D94497F" w14:textId="77777777" w:rsidR="00F011ED" w:rsidRDefault="00F011ED">
      <w:r>
        <w:br w:type="page"/>
      </w:r>
    </w:p>
    <w:p w14:paraId="2C9AD095" w14:textId="32F159FE" w:rsidR="00F011ED" w:rsidRPr="000F3950" w:rsidRDefault="00F011ED" w:rsidP="00F011ED">
      <w:pPr>
        <w:pStyle w:val="Heading1"/>
        <w:rPr>
          <w:color w:val="FF0000"/>
        </w:rPr>
      </w:pPr>
      <w:r w:rsidRPr="000F3950">
        <w:rPr>
          <w:color w:val="FF0000"/>
        </w:rPr>
        <w:lastRenderedPageBreak/>
        <w:t>Clear All Recipes</w:t>
      </w:r>
    </w:p>
    <w:p w14:paraId="2015B1FF" w14:textId="332DD04B" w:rsidR="00F011ED" w:rsidRDefault="00F011ED" w:rsidP="00F011ED">
      <w:r>
        <w:t>Let’s say the user does not like the menu they can delete all records of the menu by pressing the “Clear all Recipes”.</w:t>
      </w:r>
    </w:p>
    <w:p w14:paraId="346A2F34" w14:textId="09829571" w:rsidR="00F011ED" w:rsidRDefault="00F011ED" w:rsidP="00F011ED">
      <w:r>
        <w:rPr>
          <w:noProof/>
        </w:rPr>
        <w:drawing>
          <wp:inline distT="0" distB="0" distL="0" distR="0" wp14:anchorId="7A278B5D" wp14:editId="7EF9FAC0">
            <wp:extent cx="5478145" cy="3653155"/>
            <wp:effectExtent l="0" t="0" r="8255" b="4445"/>
            <wp:docPr id="5026133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8145" cy="3653155"/>
                    </a:xfrm>
                    <a:prstGeom prst="rect">
                      <a:avLst/>
                    </a:prstGeom>
                    <a:noFill/>
                    <a:ln>
                      <a:noFill/>
                    </a:ln>
                  </pic:spPr>
                </pic:pic>
              </a:graphicData>
            </a:graphic>
          </wp:inline>
        </w:drawing>
      </w:r>
    </w:p>
    <w:p w14:paraId="678F8BA8" w14:textId="025543BC" w:rsidR="00F011ED" w:rsidRDefault="00F011ED" w:rsidP="00F011ED">
      <w:r>
        <w:t>A Prompt will appear.</w:t>
      </w:r>
    </w:p>
    <w:p w14:paraId="29B7D0DE" w14:textId="6818F498" w:rsidR="00F011ED" w:rsidRDefault="00F011ED" w:rsidP="00F011ED">
      <w:r>
        <w:rPr>
          <w:noProof/>
        </w:rPr>
        <w:drawing>
          <wp:inline distT="0" distB="0" distL="0" distR="0" wp14:anchorId="06290BE2" wp14:editId="531A5224">
            <wp:extent cx="3474720" cy="1939925"/>
            <wp:effectExtent l="0" t="0" r="0" b="3175"/>
            <wp:docPr id="10543565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4720" cy="1939925"/>
                    </a:xfrm>
                    <a:prstGeom prst="rect">
                      <a:avLst/>
                    </a:prstGeom>
                    <a:noFill/>
                    <a:ln>
                      <a:noFill/>
                    </a:ln>
                  </pic:spPr>
                </pic:pic>
              </a:graphicData>
            </a:graphic>
          </wp:inline>
        </w:drawing>
      </w:r>
    </w:p>
    <w:p w14:paraId="206C56D1" w14:textId="77777777" w:rsidR="00F011ED" w:rsidRDefault="00F011ED">
      <w:r>
        <w:br w:type="page"/>
      </w:r>
    </w:p>
    <w:p w14:paraId="4CFEDAB3" w14:textId="41DC511C" w:rsidR="00F011ED" w:rsidRDefault="00F011ED" w:rsidP="00F011ED">
      <w:r>
        <w:lastRenderedPageBreak/>
        <w:t>Then all the recipes have been deleted.</w:t>
      </w:r>
    </w:p>
    <w:p w14:paraId="46F4410F" w14:textId="18F1D783" w:rsidR="00F011ED" w:rsidRPr="00F011ED" w:rsidRDefault="00F011ED" w:rsidP="00F011ED">
      <w:r>
        <w:rPr>
          <w:noProof/>
        </w:rPr>
        <w:drawing>
          <wp:inline distT="0" distB="0" distL="0" distR="0" wp14:anchorId="045BA70B" wp14:editId="36B954E1">
            <wp:extent cx="5478145" cy="3681730"/>
            <wp:effectExtent l="0" t="0" r="8255" b="0"/>
            <wp:docPr id="17331754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8145" cy="3681730"/>
                    </a:xfrm>
                    <a:prstGeom prst="rect">
                      <a:avLst/>
                    </a:prstGeom>
                    <a:noFill/>
                    <a:ln>
                      <a:noFill/>
                    </a:ln>
                  </pic:spPr>
                </pic:pic>
              </a:graphicData>
            </a:graphic>
          </wp:inline>
        </w:drawing>
      </w:r>
    </w:p>
    <w:sectPr w:rsidR="00F011ED" w:rsidRPr="00F011ED">
      <w:footerReference w:type="default" r:id="rId2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C7F51" w14:textId="77777777" w:rsidR="009E472C" w:rsidRDefault="009E472C" w:rsidP="00C6554A">
      <w:pPr>
        <w:spacing w:before="0" w:after="0" w:line="240" w:lineRule="auto"/>
      </w:pPr>
      <w:r>
        <w:separator/>
      </w:r>
    </w:p>
  </w:endnote>
  <w:endnote w:type="continuationSeparator" w:id="0">
    <w:p w14:paraId="4EDC2F4F" w14:textId="77777777" w:rsidR="009E472C" w:rsidRDefault="009E472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oper Black">
    <w:panose1 w:val="0208090404030B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2EDB" w14:textId="77777777" w:rsidR="00D734A0"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7D790" w14:textId="77777777" w:rsidR="009E472C" w:rsidRDefault="009E472C" w:rsidP="00C6554A">
      <w:pPr>
        <w:spacing w:before="0" w:after="0" w:line="240" w:lineRule="auto"/>
      </w:pPr>
      <w:r>
        <w:separator/>
      </w:r>
    </w:p>
  </w:footnote>
  <w:footnote w:type="continuationSeparator" w:id="0">
    <w:p w14:paraId="771B9A59" w14:textId="77777777" w:rsidR="009E472C" w:rsidRDefault="009E472C"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23081364">
    <w:abstractNumId w:val="9"/>
  </w:num>
  <w:num w:numId="2" w16cid:durableId="1554580449">
    <w:abstractNumId w:val="8"/>
  </w:num>
  <w:num w:numId="3" w16cid:durableId="379061881">
    <w:abstractNumId w:val="8"/>
  </w:num>
  <w:num w:numId="4" w16cid:durableId="1295520634">
    <w:abstractNumId w:val="9"/>
  </w:num>
  <w:num w:numId="5" w16cid:durableId="1567104393">
    <w:abstractNumId w:val="12"/>
  </w:num>
  <w:num w:numId="6" w16cid:durableId="2077313174">
    <w:abstractNumId w:val="10"/>
  </w:num>
  <w:num w:numId="7" w16cid:durableId="1465002516">
    <w:abstractNumId w:val="11"/>
  </w:num>
  <w:num w:numId="8" w16cid:durableId="1412047017">
    <w:abstractNumId w:val="7"/>
  </w:num>
  <w:num w:numId="9" w16cid:durableId="122425275">
    <w:abstractNumId w:val="6"/>
  </w:num>
  <w:num w:numId="10" w16cid:durableId="287932365">
    <w:abstractNumId w:val="5"/>
  </w:num>
  <w:num w:numId="11" w16cid:durableId="2029988217">
    <w:abstractNumId w:val="4"/>
  </w:num>
  <w:num w:numId="12" w16cid:durableId="630130259">
    <w:abstractNumId w:val="3"/>
  </w:num>
  <w:num w:numId="13" w16cid:durableId="1397081">
    <w:abstractNumId w:val="2"/>
  </w:num>
  <w:num w:numId="14" w16cid:durableId="522670740">
    <w:abstractNumId w:val="1"/>
  </w:num>
  <w:num w:numId="15" w16cid:durableId="17669228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BFB"/>
    <w:rsid w:val="000F3950"/>
    <w:rsid w:val="002554CD"/>
    <w:rsid w:val="00293B83"/>
    <w:rsid w:val="002B4294"/>
    <w:rsid w:val="00333D0D"/>
    <w:rsid w:val="00452B3B"/>
    <w:rsid w:val="004C049F"/>
    <w:rsid w:val="005000E2"/>
    <w:rsid w:val="006A3CE7"/>
    <w:rsid w:val="006A6590"/>
    <w:rsid w:val="007A7788"/>
    <w:rsid w:val="009E472C"/>
    <w:rsid w:val="00BE1BFB"/>
    <w:rsid w:val="00C4369F"/>
    <w:rsid w:val="00C6554A"/>
    <w:rsid w:val="00D734A0"/>
    <w:rsid w:val="00ED7C44"/>
    <w:rsid w:val="00F01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A1BED"/>
  <w15:chartTrackingRefBased/>
  <w15:docId w15:val="{72842C29-3F23-4DF1-9544-81C6C0A01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heem%20Scott\AppData\Local\Microsoft\Office\16.0\DTS\en-ZA%7b64572EFC-E603-4021-BE58-39445CB18BA4%7d\%7b5220AD5D-229E-43BA-BECB-AB43950885FD%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{5220AD5D-229E-43BA-BECB-AB43950885FD}tf02835058_win32</Template>
  <TotalTime>1</TotalTime>
  <Pages>11</Pages>
  <Words>286</Words>
  <Characters>1635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Natheem Scott</dc:creator>
  <cp:keywords/>
  <dc:description/>
  <cp:lastModifiedBy>Kgosi Olifant</cp:lastModifiedBy>
  <cp:revision>2</cp:revision>
  <dcterms:created xsi:type="dcterms:W3CDTF">2024-07-02T09:25:00Z</dcterms:created>
  <dcterms:modified xsi:type="dcterms:W3CDTF">2024-07-02T09:25:00Z</dcterms:modified>
</cp:coreProperties>
</file>